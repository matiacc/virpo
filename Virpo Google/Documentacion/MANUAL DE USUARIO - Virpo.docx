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83AB0" w:rsidRDefault="00B83AB0">
      <w:pPr>
        <w:rPr>
          <w:lang w:val="es-ES"/>
        </w:rPr>
      </w:pPr>
      <w:r>
        <w:rPr>
          <w:noProof/>
          <w:lang w:eastAsia="es-ES_tradnl"/>
        </w:rPr>
        <w:pict>
          <v:group id="_x0000_s1031" style="position:absolute;margin-left:1796.95pt;margin-top:0;width:264.55pt;height:690.65pt;z-index:251645952;mso-position-horizontal:right;mso-position-horizontal-relative:page;mso-position-vertical:bottom;mso-position-vertical-relative:page" coordorigin="5531,1258" coordsize="5291,13813"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_x0000_s1032" type="#_x0000_t32" style="position:absolute;left:6519;top:1258;width:4303;height:10040;flip:x" o:connectortype="straight" strokecolor="#ffc000"/>
            <v:group id="_x0000_s1033" style="position:absolute;left:5531;top:9226;width:5291;height:5845" coordorigin="5531,9226" coordsize="5291,5845">
              <v:shape id="_x0000_s1034" style="position:absolute;left:5531;top:9226;width:5291;height:5845;mso-position-horizontal-relative:text;mso-position-vertical-relative:text" coordsize="6418,6670" path="m6418,1185r,5485l1809,6669c974,5889,,3958,1407,1987hfc2830,,5591,411,6418,1185haxe" fillcolor="#e36c0a" stroked="f">
                <v:path arrowok="t"/>
              </v:shape>
              <v:oval id="_x0000_s1035" style="position:absolute;left:6117;top:10212;width:4526;height:4258;rotation:41366637fd;flip:y" fillcolor="#fdf559" stroked="f" strokecolor="#a7bfde"/>
              <v:oval id="_x0000_s1036" style="position:absolute;left:6217;top:10481;width:3424;height:3221;rotation:41366637fd;flip:y" fillcolor="#ffc000" stroked="f" strokecolor="#fabf8f"/>
            </v:group>
            <w10:wrap anchorx="page" anchory="page"/>
          </v:group>
        </w:pict>
      </w:r>
      <w:r>
        <w:rPr>
          <w:noProof/>
          <w:lang w:eastAsia="es-ES_tradnl"/>
        </w:rPr>
        <w:pict>
          <v:group id="_x0000_s1037" style="position:absolute;margin-left:0;margin-top:0;width:464.8pt;height:380.95pt;z-index:251648000;mso-position-horizontal:left;mso-position-horizontal-relative:page;mso-position-vertical:top;mso-position-vertical-relative:page" coordorigin="15,15" coordsize="9296,7619" o:allowincell="f">
            <v:shape id="_x0000_s1038" type="#_x0000_t32" style="position:absolute;left:15;top:15;width:7512;height:7386" o:connectortype="straight" strokecolor="#ffc000"/>
            <v:group id="_x0000_s1039" style="position:absolute;left:7095;top:5418;width:2216;height:2216" coordorigin="7907,4350" coordsize="2216,2216">
              <v:oval id="_x0000_s1040" style="position:absolute;left:7907;top:4350;width:2216;height:2216" fillcolor="#e36c0a" stroked="f"/>
              <v:oval id="_x0000_s1041" style="position:absolute;left:7961;top:4684;width:1813;height:1813" fillcolor="#fdf559" stroked="f"/>
              <v:oval id="_x0000_s1042" style="position:absolute;left:8006;top:5027;width:1375;height:1375" fillcolor="#ffc000" stroked="f"/>
            </v:group>
            <w10:wrap anchorx="page" anchory="page"/>
          </v:group>
        </w:pict>
      </w:r>
      <w:r>
        <w:rPr>
          <w:noProof/>
          <w:lang w:eastAsia="es-ES_tradnl"/>
        </w:rPr>
        <w:pict>
          <v:group id="_x0000_s1043" style="position:absolute;margin-left:2769.1pt;margin-top:0;width:332.7pt;height:227.25pt;z-index:251646976;mso-position-horizontal:right;mso-position-horizontal-relative:margin;mso-position-vertical:top;mso-position-vertical-relative:page" coordorigin="4136,15" coordsize="6654,4545" o:allowincell="f">
            <v:shape id="_x0000_s1044" type="#_x0000_t32" style="position:absolute;left:4136;top:15;width:3058;height:3855" o:connectortype="straight" strokecolor="#ffc000"/>
            <v:oval id="_x0000_s1045" style="position:absolute;left:6674;top:444;width:4116;height:4116" fillcolor="#e36c0a" stroked="f"/>
            <v:oval id="_x0000_s1046" style="position:absolute;left:6773;top:1058;width:3367;height:3367" fillcolor="#fdf559" stroked="f"/>
            <v:oval id="_x0000_s1047" style="position:absolute;left:6856;top:1709;width:2553;height:2553" fillcolor="#ffc000" stroked="f"/>
            <w10:wrap anchorx="margin" anchory="page"/>
          </v:group>
        </w:pict>
      </w:r>
    </w:p>
    <w:tbl>
      <w:tblPr>
        <w:tblpPr w:leftFromText="187" w:rightFromText="187" w:vertAnchor="page" w:horzAnchor="margin" w:tblpY="8866"/>
        <w:tblW w:w="3232" w:type="pct"/>
        <w:tblLook w:val="00A0"/>
      </w:tblPr>
      <w:tblGrid>
        <w:gridCol w:w="5637"/>
      </w:tblGrid>
      <w:tr w:rsidR="00B83AB0" w:rsidRPr="006D5FE1" w:rsidTr="00827705">
        <w:tc>
          <w:tcPr>
            <w:tcW w:w="5637" w:type="dxa"/>
          </w:tcPr>
          <w:p w:rsidR="00B83AB0" w:rsidRPr="00827705" w:rsidRDefault="00B83AB0" w:rsidP="005902EE">
            <w:pPr>
              <w:pStyle w:val="NoSpacing"/>
              <w:rPr>
                <w:rFonts w:ascii="Cambria" w:hAnsi="Cambria"/>
                <w:b/>
                <w:bCs/>
                <w:color w:val="365F91"/>
                <w:sz w:val="52"/>
                <w:szCs w:val="48"/>
              </w:rPr>
            </w:pPr>
            <w:r w:rsidRPr="00827705">
              <w:rPr>
                <w:rFonts w:ascii="Cambria" w:hAnsi="Cambria"/>
                <w:b/>
                <w:bCs/>
                <w:sz w:val="52"/>
                <w:szCs w:val="48"/>
              </w:rPr>
              <w:t>MANUAL DE USUARIO</w:t>
            </w:r>
          </w:p>
        </w:tc>
      </w:tr>
      <w:tr w:rsidR="00B83AB0" w:rsidRPr="006D5FE1" w:rsidTr="00827705">
        <w:tc>
          <w:tcPr>
            <w:tcW w:w="5637" w:type="dxa"/>
          </w:tcPr>
          <w:p w:rsidR="00B83AB0" w:rsidRPr="006D5FE1" w:rsidRDefault="00B83AB0" w:rsidP="005902EE">
            <w:pPr>
              <w:pStyle w:val="NoSpacing"/>
              <w:rPr>
                <w:color w:val="484329"/>
                <w:sz w:val="28"/>
                <w:szCs w:val="28"/>
              </w:rPr>
            </w:pPr>
          </w:p>
        </w:tc>
      </w:tr>
      <w:tr w:rsidR="00B83AB0" w:rsidRPr="006D5FE1" w:rsidTr="00827705">
        <w:tc>
          <w:tcPr>
            <w:tcW w:w="5637" w:type="dxa"/>
          </w:tcPr>
          <w:p w:rsidR="00B83AB0" w:rsidRPr="006D5FE1" w:rsidRDefault="00B83AB0" w:rsidP="005902EE">
            <w:pPr>
              <w:pStyle w:val="NoSpacing"/>
              <w:rPr>
                <w:color w:val="484329"/>
                <w:sz w:val="28"/>
                <w:szCs w:val="28"/>
              </w:rPr>
            </w:pPr>
            <w:r>
              <w:rPr>
                <w:noProof/>
                <w:lang w:val="es-ES_tradnl" w:eastAsia="es-ES_tradnl"/>
              </w:rPr>
              <w:pi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48" type="#_x0000_t202" style="position:absolute;margin-left:2.85pt;margin-top:10.2pt;width:233.1pt;height:138.8pt;z-index:251649024;mso-position-horizontal-relative:text;mso-position-vertical-relative:text" filled="f" stroked="f">
                  <v:textbox style="mso-next-textbox:#_x0000_s1048">
                    <w:txbxContent>
                      <w:p w:rsidR="00B83AB0" w:rsidRPr="006D5FE1" w:rsidRDefault="00B83AB0" w:rsidP="00BF667A">
                        <w:pPr>
                          <w:jc w:val="center"/>
                          <w:rPr>
                            <w:rFonts w:ascii="Eager Naturalist" w:hAnsi="Eager Naturalist" w:cs="Tahoma"/>
                            <w:color w:val="E36C0A"/>
                            <w:sz w:val="96"/>
                            <w:lang w:val="es-ES"/>
                          </w:rPr>
                        </w:pPr>
                        <w:r w:rsidRPr="006D5FE1">
                          <w:rPr>
                            <w:rFonts w:ascii="Eager Naturalist" w:hAnsi="Eager Naturalist" w:cs="Tahoma"/>
                            <w:color w:val="E36C0A"/>
                            <w:sz w:val="96"/>
                          </w:rPr>
                          <w:t>Virpo</w:t>
                        </w:r>
                      </w:p>
                      <w:p w:rsidR="00B83AB0" w:rsidRPr="006D5FE1" w:rsidRDefault="00B83AB0" w:rsidP="00BF667A">
                        <w:pPr>
                          <w:jc w:val="center"/>
                          <w:rPr>
                            <w:rFonts w:ascii="Arial Rounded MT Bold" w:hAnsi="Arial Rounded MT Bold" w:cs="Tahoma"/>
                            <w:color w:val="A6A6A6"/>
                            <w:sz w:val="36"/>
                            <w:lang w:val="es-ES"/>
                          </w:rPr>
                        </w:pPr>
                        <w:r w:rsidRPr="006D5FE1">
                          <w:rPr>
                            <w:rFonts w:ascii="Arial Rounded MT Bold" w:hAnsi="Arial Rounded MT Bold" w:cs="Tahoma"/>
                            <w:color w:val="A6A6A6"/>
                            <w:sz w:val="36"/>
                            <w:lang w:val="es-ES"/>
                          </w:rPr>
                          <w:t>Música Colaborativa</w:t>
                        </w:r>
                      </w:p>
                    </w:txbxContent>
                  </v:textbox>
                </v:shape>
              </w:pict>
            </w:r>
          </w:p>
        </w:tc>
      </w:tr>
      <w:tr w:rsidR="00B83AB0" w:rsidRPr="006D5FE1" w:rsidTr="00827705">
        <w:tc>
          <w:tcPr>
            <w:tcW w:w="5637" w:type="dxa"/>
          </w:tcPr>
          <w:p w:rsidR="00B83AB0" w:rsidRPr="006D5FE1" w:rsidRDefault="00B83AB0" w:rsidP="005902EE">
            <w:pPr>
              <w:pStyle w:val="NoSpacing"/>
            </w:pPr>
          </w:p>
        </w:tc>
      </w:tr>
      <w:tr w:rsidR="00B83AB0" w:rsidRPr="006D5FE1" w:rsidTr="00827705">
        <w:tc>
          <w:tcPr>
            <w:tcW w:w="5637" w:type="dxa"/>
          </w:tcPr>
          <w:p w:rsidR="00B83AB0" w:rsidRPr="006D5FE1" w:rsidRDefault="00B83AB0" w:rsidP="005902EE">
            <w:pPr>
              <w:pStyle w:val="NoSpacing"/>
            </w:pPr>
          </w:p>
        </w:tc>
      </w:tr>
      <w:tr w:rsidR="00B83AB0" w:rsidRPr="006D5FE1" w:rsidTr="00827705">
        <w:tc>
          <w:tcPr>
            <w:tcW w:w="5637" w:type="dxa"/>
          </w:tcPr>
          <w:p w:rsidR="00B83AB0" w:rsidRPr="006D5FE1" w:rsidRDefault="00B83AB0" w:rsidP="005902EE">
            <w:pPr>
              <w:pStyle w:val="NoSpacing"/>
              <w:rPr>
                <w:b/>
                <w:bCs/>
              </w:rPr>
            </w:pPr>
          </w:p>
        </w:tc>
      </w:tr>
      <w:tr w:rsidR="00B83AB0" w:rsidRPr="006D5FE1" w:rsidTr="00827705">
        <w:tc>
          <w:tcPr>
            <w:tcW w:w="5637" w:type="dxa"/>
          </w:tcPr>
          <w:p w:rsidR="00B83AB0" w:rsidRPr="006D5FE1" w:rsidRDefault="00B83AB0" w:rsidP="005902EE">
            <w:pPr>
              <w:pStyle w:val="NoSpacing"/>
              <w:rPr>
                <w:b/>
                <w:bCs/>
              </w:rPr>
            </w:pPr>
          </w:p>
        </w:tc>
      </w:tr>
      <w:tr w:rsidR="00B83AB0" w:rsidRPr="006D5FE1" w:rsidTr="00827705">
        <w:tc>
          <w:tcPr>
            <w:tcW w:w="5637" w:type="dxa"/>
          </w:tcPr>
          <w:p w:rsidR="00B83AB0" w:rsidRPr="006D5FE1" w:rsidRDefault="00B83AB0" w:rsidP="005902EE">
            <w:pPr>
              <w:pStyle w:val="NoSpacing"/>
              <w:rPr>
                <w:b/>
                <w:bCs/>
              </w:rPr>
            </w:pPr>
          </w:p>
        </w:tc>
      </w:tr>
    </w:tbl>
    <w:p w:rsidR="00B83AB0" w:rsidRDefault="00B83AB0">
      <w:pPr>
        <w:rPr>
          <w:sz w:val="32"/>
        </w:rPr>
      </w:pPr>
      <w:r>
        <w:rPr>
          <w:sz w:val="32"/>
        </w:rPr>
        <w:br w:type="page"/>
      </w:r>
    </w:p>
    <w:p w:rsidR="00B83AB0" w:rsidRDefault="00B83AB0">
      <w:pPr>
        <w:pStyle w:val="TOCHeading"/>
      </w:pPr>
      <w:r>
        <w:t>Tabla de contenido</w:t>
      </w:r>
    </w:p>
    <w:p w:rsidR="00B83AB0" w:rsidRDefault="00B83AB0">
      <w:pPr>
        <w:pStyle w:val="TOC1"/>
        <w:tabs>
          <w:tab w:val="right" w:leader="dot" w:pos="8494"/>
        </w:tabs>
        <w:rPr>
          <w:noProof/>
          <w:lang w:eastAsia="es-ES_tradnl"/>
        </w:rPr>
      </w:pPr>
      <w:r>
        <w:rPr>
          <w:lang w:val="es-ES"/>
        </w:rPr>
        <w:fldChar w:fldCharType="begin"/>
      </w:r>
      <w:r>
        <w:rPr>
          <w:lang w:val="es-ES"/>
        </w:rPr>
        <w:instrText xml:space="preserve"> TOC \o "1-3" \h \z \u </w:instrText>
      </w:r>
      <w:r>
        <w:rPr>
          <w:lang w:val="es-ES"/>
        </w:rPr>
        <w:fldChar w:fldCharType="separate"/>
      </w:r>
      <w:hyperlink w:anchor="_Toc266131725" w:history="1">
        <w:r w:rsidRPr="009F7A0B">
          <w:rPr>
            <w:rStyle w:val="Hyperlink"/>
            <w:noProof/>
          </w:rPr>
          <w:t>Introducción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_Toc266131725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B83AB0" w:rsidRDefault="00B83AB0">
      <w:pPr>
        <w:pStyle w:val="TOC1"/>
        <w:tabs>
          <w:tab w:val="right" w:leader="dot" w:pos="8494"/>
        </w:tabs>
        <w:rPr>
          <w:noProof/>
          <w:lang w:eastAsia="es-ES_tradnl"/>
        </w:rPr>
      </w:pPr>
      <w:hyperlink w:anchor="_Toc266131726" w:history="1">
        <w:r w:rsidRPr="009F7A0B">
          <w:rPr>
            <w:rStyle w:val="Hyperlink"/>
            <w:noProof/>
          </w:rPr>
          <w:t>Usuarios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_Toc266131726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B83AB0" w:rsidRDefault="00B83AB0">
      <w:pPr>
        <w:pStyle w:val="TOC2"/>
        <w:tabs>
          <w:tab w:val="right" w:leader="dot" w:pos="8494"/>
        </w:tabs>
        <w:rPr>
          <w:noProof/>
          <w:lang w:eastAsia="es-ES_tradnl"/>
        </w:rPr>
      </w:pPr>
      <w:hyperlink w:anchor="_Toc266131727" w:history="1">
        <w:r w:rsidRPr="009F7A0B">
          <w:rPr>
            <w:rStyle w:val="Hyperlink"/>
            <w:noProof/>
          </w:rPr>
          <w:t>Registración de Usuario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_Toc266131727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B83AB0" w:rsidRDefault="00B83AB0">
      <w:pPr>
        <w:pStyle w:val="TOC2"/>
        <w:tabs>
          <w:tab w:val="right" w:leader="dot" w:pos="8494"/>
        </w:tabs>
        <w:rPr>
          <w:noProof/>
          <w:lang w:eastAsia="es-ES_tradnl"/>
        </w:rPr>
      </w:pPr>
      <w:hyperlink w:anchor="_Toc266131728" w:history="1">
        <w:r w:rsidRPr="009F7A0B">
          <w:rPr>
            <w:rStyle w:val="Hyperlink"/>
            <w:noProof/>
          </w:rPr>
          <w:t>Perfil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_Toc266131728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B83AB0" w:rsidRDefault="00B83AB0">
      <w:pPr>
        <w:pStyle w:val="TOC2"/>
        <w:tabs>
          <w:tab w:val="right" w:leader="dot" w:pos="8494"/>
        </w:tabs>
        <w:rPr>
          <w:noProof/>
          <w:lang w:eastAsia="es-ES_tradnl"/>
        </w:rPr>
      </w:pPr>
      <w:hyperlink w:anchor="_Toc266131729" w:history="1">
        <w:r w:rsidRPr="009F7A0B">
          <w:rPr>
            <w:rStyle w:val="Hyperlink"/>
            <w:noProof/>
          </w:rPr>
          <w:t>Bandeja de Entrada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_Toc266131729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B83AB0" w:rsidRDefault="00B83AB0">
      <w:pPr>
        <w:pStyle w:val="TOC2"/>
        <w:tabs>
          <w:tab w:val="right" w:leader="dot" w:pos="8494"/>
        </w:tabs>
        <w:rPr>
          <w:noProof/>
          <w:lang w:eastAsia="es-ES_tradnl"/>
        </w:rPr>
      </w:pPr>
      <w:hyperlink w:anchor="_Toc266131730" w:history="1">
        <w:r w:rsidRPr="009F7A0B">
          <w:rPr>
            <w:rStyle w:val="Hyperlink"/>
            <w:noProof/>
          </w:rPr>
          <w:t>Cambiar Contraseña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_Toc266131730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B83AB0" w:rsidRDefault="00B83AB0">
      <w:pPr>
        <w:pStyle w:val="TOC1"/>
        <w:tabs>
          <w:tab w:val="right" w:leader="dot" w:pos="8494"/>
        </w:tabs>
        <w:rPr>
          <w:noProof/>
          <w:lang w:eastAsia="es-ES_tradnl"/>
        </w:rPr>
      </w:pPr>
      <w:hyperlink w:anchor="_Toc266131731" w:history="1">
        <w:r w:rsidRPr="009F7A0B">
          <w:rPr>
            <w:rStyle w:val="Hyperlink"/>
            <w:noProof/>
          </w:rPr>
          <w:t>Bandas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_Toc266131731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B83AB0" w:rsidRDefault="00B83AB0">
      <w:pPr>
        <w:pStyle w:val="TOC2"/>
        <w:tabs>
          <w:tab w:val="right" w:leader="dot" w:pos="8494"/>
        </w:tabs>
        <w:rPr>
          <w:noProof/>
          <w:lang w:eastAsia="es-ES_tradnl"/>
        </w:rPr>
      </w:pPr>
      <w:hyperlink w:anchor="_Toc266131732" w:history="1">
        <w:r w:rsidRPr="009F7A0B">
          <w:rPr>
            <w:rStyle w:val="Hyperlink"/>
            <w:noProof/>
          </w:rPr>
          <w:t>Nueva Banda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_Toc266131732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B83AB0" w:rsidRDefault="00B83AB0">
      <w:pPr>
        <w:pStyle w:val="TOC2"/>
        <w:tabs>
          <w:tab w:val="right" w:leader="dot" w:pos="8494"/>
        </w:tabs>
        <w:rPr>
          <w:noProof/>
          <w:lang w:eastAsia="es-ES_tradnl"/>
        </w:rPr>
      </w:pPr>
      <w:hyperlink w:anchor="_Toc266131733" w:history="1">
        <w:r w:rsidRPr="009F7A0B">
          <w:rPr>
            <w:rStyle w:val="Hyperlink"/>
            <w:noProof/>
          </w:rPr>
          <w:t>Mis Bandas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_Toc266131733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B83AB0" w:rsidRDefault="00B83AB0">
      <w:pPr>
        <w:pStyle w:val="TOC2"/>
        <w:tabs>
          <w:tab w:val="right" w:leader="dot" w:pos="8494"/>
        </w:tabs>
        <w:rPr>
          <w:noProof/>
          <w:lang w:eastAsia="es-ES_tradnl"/>
        </w:rPr>
      </w:pPr>
      <w:hyperlink w:anchor="_Toc266131734" w:history="1">
        <w:r w:rsidRPr="009F7A0B">
          <w:rPr>
            <w:rStyle w:val="Hyperlink"/>
            <w:noProof/>
          </w:rPr>
          <w:t>Listar Bandas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_Toc266131734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B83AB0" w:rsidRDefault="00B83AB0">
      <w:pPr>
        <w:rPr>
          <w:lang w:val="es-ES"/>
        </w:rPr>
      </w:pPr>
      <w:r>
        <w:rPr>
          <w:lang w:val="es-ES"/>
        </w:rPr>
        <w:fldChar w:fldCharType="end"/>
      </w:r>
    </w:p>
    <w:p w:rsidR="00B83AB0" w:rsidRDefault="00B83AB0" w:rsidP="007370BD">
      <w:pPr>
        <w:pStyle w:val="Heading1"/>
        <w:jc w:val="center"/>
        <w:rPr>
          <w:color w:val="auto"/>
        </w:rPr>
      </w:pPr>
      <w:r>
        <w:br w:type="page"/>
      </w:r>
      <w:bookmarkStart w:id="0" w:name="_Toc266131725"/>
      <w:r w:rsidRPr="007370BD">
        <w:rPr>
          <w:color w:val="auto"/>
        </w:rPr>
        <w:t>Introducción</w:t>
      </w:r>
      <w:bookmarkEnd w:id="0"/>
    </w:p>
    <w:p w:rsidR="00B83AB0" w:rsidRPr="005C1615" w:rsidRDefault="00B83AB0" w:rsidP="005C1615"/>
    <w:p w:rsidR="00B83AB0" w:rsidRDefault="00B83AB0" w:rsidP="007370BD">
      <w:r w:rsidRPr="007370BD">
        <w:t>Este manual le permitirá aprender a utilizar todas las funcionalidades básicas de</w:t>
      </w:r>
      <w:r>
        <w:t xml:space="preserve"> Virpo</w:t>
      </w:r>
      <w:r w:rsidRPr="007370BD">
        <w:t>.</w:t>
      </w:r>
    </w:p>
    <w:p w:rsidR="00B83AB0" w:rsidRPr="008A7430" w:rsidRDefault="00B83AB0" w:rsidP="007370BD">
      <w:pPr>
        <w:rPr>
          <w:b/>
        </w:rPr>
      </w:pPr>
      <w:r>
        <w:rPr>
          <w:noProof/>
          <w:lang w:eastAsia="es-ES_tradnl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Imagen 34" o:spid="_x0000_s1049" type="#_x0000_t75" style="position:absolute;margin-left:196.3pt;margin-top:17.1pt;width:228.9pt;height:249.15pt;z-index:-251656192;visibility:visible" wrapcoords="-71 0 -71 21535 21600 21535 21600 0 -71 0">
            <v:imagedata r:id="rId7" o:title="" croptop="773f" cropbottom="3246f" cropleft="14615f" cropright="15707f"/>
            <w10:wrap type="tight"/>
          </v:shape>
        </w:pict>
      </w:r>
      <w:r w:rsidRPr="008A7430">
        <w:rPr>
          <w:b/>
        </w:rPr>
        <w:t>¿Cómo acceder a Virpo?</w:t>
      </w:r>
    </w:p>
    <w:p w:rsidR="00B83AB0" w:rsidRDefault="00B83AB0" w:rsidP="007370BD">
      <w:r w:rsidRPr="007370BD">
        <w:t>Acceda a www.</w:t>
      </w:r>
      <w:r>
        <w:t>virpo</w:t>
      </w:r>
      <w:r w:rsidRPr="007370BD">
        <w:t>.com</w:t>
      </w:r>
      <w:r>
        <w:t>.ar</w:t>
      </w:r>
      <w:r w:rsidRPr="007370BD">
        <w:t>/</w:t>
      </w:r>
      <w:r>
        <w:t>Login.aspx</w:t>
      </w:r>
      <w:r w:rsidRPr="007370BD">
        <w:t>, introduzca su “</w:t>
      </w:r>
      <w:r>
        <w:t>Nombre de usuario</w:t>
      </w:r>
      <w:r w:rsidRPr="007370BD">
        <w:t xml:space="preserve">” y </w:t>
      </w:r>
      <w:r>
        <w:t>“Contraseña”</w:t>
      </w:r>
      <w:r w:rsidRPr="007370BD">
        <w:t xml:space="preserve"> si ya ha</w:t>
      </w:r>
      <w:r>
        <w:t xml:space="preserve"> </w:t>
      </w:r>
      <w:r w:rsidRPr="007370BD">
        <w:t>creado su cuenta.</w:t>
      </w:r>
    </w:p>
    <w:p w:rsidR="00B83AB0" w:rsidRPr="007370BD" w:rsidRDefault="00B83AB0" w:rsidP="007370BD"/>
    <w:p w:rsidR="00B83AB0" w:rsidRDefault="00B83AB0" w:rsidP="007370BD">
      <w:r>
        <w:rPr>
          <w:noProof/>
          <w:lang w:eastAsia="es-ES_tradnl"/>
        </w:rPr>
        <w:pict>
          <v:shape id="Imagen 28" o:spid="_x0000_s1050" type="#_x0000_t75" style="position:absolute;margin-left:7.85pt;margin-top:70.2pt;width:144.35pt;height:45.05pt;z-index:-251657216;visibility:visible" wrapcoords="-112 0 -112 21240 21600 21240 21600 0 -112 0">
            <v:imagedata r:id="rId8" o:title="" croptop="51934f" cropbottom="4170f" cropleft="25234f" cropright="21300f"/>
            <w10:wrap type="tight"/>
          </v:shape>
        </w:pict>
      </w:r>
      <w:r w:rsidRPr="007370BD">
        <w:t xml:space="preserve">Para crear su propia cuenta, </w:t>
      </w:r>
      <w:r>
        <w:t xml:space="preserve">acceda a </w:t>
      </w:r>
      <w:r w:rsidRPr="007370BD">
        <w:t>www.</w:t>
      </w:r>
      <w:r>
        <w:t>virpo</w:t>
      </w:r>
      <w:r w:rsidRPr="007370BD">
        <w:t>.com</w:t>
      </w:r>
      <w:r>
        <w:t>.ar</w:t>
      </w:r>
      <w:r w:rsidRPr="007370BD">
        <w:t>/</w:t>
      </w:r>
      <w:r>
        <w:t>inicio.aspx</w:t>
      </w:r>
      <w:r w:rsidRPr="007370BD">
        <w:t xml:space="preserve"> </w:t>
      </w:r>
      <w:r>
        <w:t xml:space="preserve">y </w:t>
      </w:r>
      <w:r w:rsidRPr="007370BD">
        <w:t>pulse “</w:t>
      </w:r>
      <w:r>
        <w:t>Click aquí para registrarte</w:t>
      </w:r>
      <w:r w:rsidRPr="007370BD">
        <w:t>”</w:t>
      </w:r>
      <w:r>
        <w:t>, al pie de la página.</w:t>
      </w:r>
    </w:p>
    <w:p w:rsidR="00B83AB0" w:rsidRDefault="00B83AB0" w:rsidP="007370BD"/>
    <w:p w:rsidR="00B83AB0" w:rsidRDefault="00B83AB0" w:rsidP="00A72DB4">
      <w:pPr>
        <w:pStyle w:val="Heading1"/>
        <w:jc w:val="center"/>
        <w:rPr>
          <w:color w:val="auto"/>
        </w:rPr>
      </w:pPr>
    </w:p>
    <w:p w:rsidR="00B83AB0" w:rsidRDefault="00B83AB0" w:rsidP="00A72DB4">
      <w:pPr>
        <w:pStyle w:val="Heading1"/>
        <w:jc w:val="center"/>
        <w:rPr>
          <w:color w:val="auto"/>
        </w:rPr>
      </w:pPr>
    </w:p>
    <w:p w:rsidR="00B83AB0" w:rsidRPr="00A72DB4" w:rsidRDefault="00B83AB0" w:rsidP="00A72DB4">
      <w:pPr>
        <w:pStyle w:val="Heading1"/>
        <w:jc w:val="center"/>
        <w:rPr>
          <w:color w:val="auto"/>
        </w:rPr>
      </w:pPr>
      <w:bookmarkStart w:id="1" w:name="_Toc266131726"/>
      <w:r w:rsidRPr="00A72DB4">
        <w:rPr>
          <w:color w:val="auto"/>
        </w:rPr>
        <w:t>Usuarios</w:t>
      </w:r>
      <w:bookmarkEnd w:id="1"/>
    </w:p>
    <w:p w:rsidR="00B83AB0" w:rsidRPr="00A72DB4" w:rsidRDefault="00B83AB0" w:rsidP="00A72DB4">
      <w:pPr>
        <w:pStyle w:val="Heading2"/>
        <w:jc w:val="center"/>
        <w:rPr>
          <w:color w:val="595959"/>
        </w:rPr>
      </w:pPr>
      <w:bookmarkStart w:id="2" w:name="_Toc266131727"/>
      <w:r w:rsidRPr="00A72DB4">
        <w:rPr>
          <w:color w:val="595959"/>
        </w:rPr>
        <w:t>Registración de Usuario</w:t>
      </w:r>
      <w:bookmarkEnd w:id="2"/>
    </w:p>
    <w:p w:rsidR="00B83AB0" w:rsidRDefault="00B83AB0" w:rsidP="00850DD0">
      <w:r>
        <w:rPr>
          <w:noProof/>
          <w:lang w:eastAsia="es-ES_tradnl"/>
        </w:rPr>
        <w:pict>
          <v:shape id="Imagen 2" o:spid="_x0000_s1051" type="#_x0000_t75" style="position:absolute;margin-left:176.9pt;margin-top:12.9pt;width:251.5pt;height:219.75pt;z-index:251650048;visibility:visible">
            <v:imagedata r:id="rId9" o:title="" croptop="27460f" cropbottom="-9f" cropleft="24581f" cropright="13690f"/>
            <w10:wrap type="square"/>
          </v:shape>
        </w:pict>
      </w:r>
    </w:p>
    <w:p w:rsidR="00B83AB0" w:rsidRDefault="00B83AB0" w:rsidP="00850DD0">
      <w:r>
        <w:t>Ingresar los datos solicitados que se visualizan en la imagen y luego hacer click en “Registrar”.</w:t>
      </w:r>
    </w:p>
    <w:p w:rsidR="00B83AB0" w:rsidRDefault="00B83AB0" w:rsidP="00850DD0">
      <w:r>
        <w:t>En ese momento se crea la cuenta personal y recibe los privilegios para ingresar al sistema con el nombre de usuario y contraseña elegida.</w:t>
      </w:r>
    </w:p>
    <w:p w:rsidR="00B83AB0" w:rsidRDefault="00B83AB0">
      <w:r>
        <w:br w:type="page"/>
      </w:r>
    </w:p>
    <w:p w:rsidR="00B83AB0" w:rsidRPr="00A72DB4" w:rsidRDefault="00B83AB0" w:rsidP="00A72DB4">
      <w:pPr>
        <w:pStyle w:val="Heading2"/>
        <w:jc w:val="center"/>
        <w:rPr>
          <w:color w:val="595959"/>
        </w:rPr>
      </w:pPr>
      <w:bookmarkStart w:id="3" w:name="_Toc266131728"/>
      <w:r w:rsidRPr="00A72DB4">
        <w:rPr>
          <w:color w:val="595959"/>
        </w:rPr>
        <w:t>Perfil</w:t>
      </w:r>
      <w:bookmarkEnd w:id="3"/>
    </w:p>
    <w:p w:rsidR="00B83AB0" w:rsidRDefault="00B83AB0" w:rsidP="00B83E48">
      <w:r>
        <w:rPr>
          <w:noProof/>
          <w:lang w:eastAsia="es-ES_tradnl"/>
        </w:rPr>
        <w:pict>
          <v:shape id="Imagen 5" o:spid="_x0000_s1052" type="#_x0000_t75" style="position:absolute;margin-left:174.5pt;margin-top:17.25pt;width:253.75pt;height:234.7pt;z-index:-251665408;visibility:visible" wrapcoords="-64 0 -64 21531 21600 21531 21600 0 -64 0">
            <v:imagedata r:id="rId10" o:title="" cropbottom="7615f" cropleft="13182f" cropright="13341f"/>
            <w10:wrap type="tight"/>
          </v:shape>
        </w:pict>
      </w:r>
    </w:p>
    <w:p w:rsidR="00B83AB0" w:rsidRDefault="00B83AB0" w:rsidP="00B83E48">
      <w:r w:rsidRPr="000B7431">
        <w:t>Al ingresa</w:t>
      </w:r>
      <w:r>
        <w:t xml:space="preserve"> a Virpo, la primera página a visualizar es “Perfil”, donde se muestran los datos personales del usuario.</w:t>
      </w:r>
    </w:p>
    <w:p w:rsidR="00B83AB0" w:rsidRDefault="00B83AB0" w:rsidP="00B83E48">
      <w:r>
        <w:t>Tiene a su disposición 3 opciones que son:</w:t>
      </w:r>
    </w:p>
    <w:p w:rsidR="00B83AB0" w:rsidRDefault="00B83AB0" w:rsidP="000B7431">
      <w:pPr>
        <w:pStyle w:val="ListParagraph"/>
        <w:numPr>
          <w:ilvl w:val="0"/>
          <w:numId w:val="1"/>
        </w:numPr>
      </w:pPr>
      <w:r>
        <w:t>Bandeja de Entrada: contiene mensajes y notificaciones emitidas por otros usuarios.</w:t>
      </w:r>
    </w:p>
    <w:p w:rsidR="00B83AB0" w:rsidRDefault="00B83AB0" w:rsidP="000B7431">
      <w:pPr>
        <w:pStyle w:val="ListParagraph"/>
        <w:numPr>
          <w:ilvl w:val="0"/>
          <w:numId w:val="1"/>
        </w:numPr>
      </w:pPr>
      <w:r>
        <w:t>Modificar Perfil: permite modificar los datos personales.</w:t>
      </w:r>
    </w:p>
    <w:p w:rsidR="00B83AB0" w:rsidRDefault="00B83AB0" w:rsidP="000B7431">
      <w:pPr>
        <w:pStyle w:val="ListParagraph"/>
        <w:numPr>
          <w:ilvl w:val="0"/>
          <w:numId w:val="1"/>
        </w:numPr>
      </w:pPr>
      <w:r>
        <w:t>Cambiar contraseña: permite modificar la contraseña.</w:t>
      </w:r>
    </w:p>
    <w:p w:rsidR="00B83AB0" w:rsidRDefault="00B83AB0" w:rsidP="00004CB8"/>
    <w:p w:rsidR="00B83AB0" w:rsidRPr="00A72DB4" w:rsidRDefault="00B83AB0" w:rsidP="00A72DB4">
      <w:pPr>
        <w:pStyle w:val="Heading2"/>
        <w:jc w:val="center"/>
        <w:rPr>
          <w:color w:val="595959"/>
        </w:rPr>
      </w:pPr>
      <w:bookmarkStart w:id="4" w:name="_Toc266131729"/>
      <w:r w:rsidRPr="00A72DB4">
        <w:rPr>
          <w:color w:val="595959"/>
        </w:rPr>
        <w:t>Bandeja de Entrada</w:t>
      </w:r>
      <w:bookmarkEnd w:id="4"/>
    </w:p>
    <w:p w:rsidR="00B83AB0" w:rsidRDefault="00B83AB0" w:rsidP="00004CB8">
      <w:r>
        <w:rPr>
          <w:noProof/>
          <w:lang w:eastAsia="es-ES_tradnl"/>
        </w:rPr>
        <w:pict>
          <v:shape id="Imagen 8" o:spid="_x0000_s1053" type="#_x0000_t75" style="position:absolute;margin-left:178.25pt;margin-top:25.65pt;width:248.15pt;height:229.05pt;z-index:-251664384;visibility:visible" wrapcoords="-65 0 -65 21529 21600 21529 21600 0 -65 0">
            <v:imagedata r:id="rId11" o:title="" cropbottom="8985f" cropleft="13474f" cropright="13834f"/>
            <w10:wrap type="tight"/>
          </v:shape>
        </w:pict>
      </w:r>
    </w:p>
    <w:p w:rsidR="00B83AB0" w:rsidRDefault="00B83AB0" w:rsidP="00004CB8">
      <w:r>
        <w:t>Es el buzón de mensaje del usuario, donde recibe invitaciones a Bandas, notificaciones sobre Proyectos Musicales, notificaciones sobre Grupos de Interés y consultas o respuestas sobre Avisos Clasificados.</w:t>
      </w:r>
    </w:p>
    <w:p w:rsidR="00B83AB0" w:rsidRDefault="00B83AB0">
      <w:r>
        <w:br w:type="page"/>
      </w:r>
    </w:p>
    <w:p w:rsidR="00B83AB0" w:rsidRDefault="00B83AB0" w:rsidP="00A72DB4">
      <w:pPr>
        <w:pStyle w:val="Heading2"/>
        <w:jc w:val="center"/>
        <w:rPr>
          <w:color w:val="595959"/>
        </w:rPr>
      </w:pPr>
      <w:bookmarkStart w:id="5" w:name="_Toc266131730"/>
      <w:r w:rsidRPr="00A72DB4">
        <w:rPr>
          <w:color w:val="595959"/>
        </w:rPr>
        <w:t>Cambiar Contraseña</w:t>
      </w:r>
      <w:bookmarkEnd w:id="5"/>
    </w:p>
    <w:p w:rsidR="00B83AB0" w:rsidRPr="00A72DB4" w:rsidRDefault="00B83AB0" w:rsidP="00A72DB4"/>
    <w:p w:rsidR="00B83AB0" w:rsidRDefault="00B83AB0" w:rsidP="00EB1F1F">
      <w:r>
        <w:rPr>
          <w:noProof/>
          <w:lang w:eastAsia="es-ES_tradnl"/>
        </w:rPr>
        <w:pict>
          <v:shape id="Imagen 4" o:spid="_x0000_s1054" type="#_x0000_t75" style="position:absolute;margin-left:185.4pt;margin-top:.3pt;width:242.7pt;height:123.2pt;z-index:-251663360;visibility:visible" wrapcoords="-67 0 -67 21468 21600 21468 21600 0 -67 0">
            <v:imagedata r:id="rId12" o:title="" croptop="30797f" cropbottom="12935f" cropleft="24826f" cropright="13801f"/>
            <w10:wrap type="tight"/>
          </v:shape>
        </w:pict>
      </w:r>
      <w:r>
        <w:t>Se debe ingresar la contraseña actual, luego la nueva contraseña, donde el sistema califica la fortaleza de la misma para mayor seguridad, luego repetirla y click en Guardar para efectivizar el cambio.</w:t>
      </w:r>
    </w:p>
    <w:p w:rsidR="00B83AB0" w:rsidRDefault="00B83AB0" w:rsidP="00EB1F1F"/>
    <w:p w:rsidR="00B83AB0" w:rsidRDefault="00B83AB0" w:rsidP="00944AAE">
      <w:pPr>
        <w:pStyle w:val="Heading1"/>
        <w:jc w:val="center"/>
        <w:rPr>
          <w:color w:val="auto"/>
        </w:rPr>
      </w:pPr>
    </w:p>
    <w:p w:rsidR="00B83AB0" w:rsidRPr="00944AAE" w:rsidRDefault="00B83AB0" w:rsidP="00944AAE">
      <w:pPr>
        <w:pStyle w:val="Heading1"/>
        <w:jc w:val="center"/>
        <w:rPr>
          <w:color w:val="auto"/>
        </w:rPr>
      </w:pPr>
      <w:bookmarkStart w:id="6" w:name="_Toc266131731"/>
      <w:r w:rsidRPr="00944AAE">
        <w:rPr>
          <w:color w:val="auto"/>
        </w:rPr>
        <w:t>Bandas</w:t>
      </w:r>
      <w:bookmarkEnd w:id="6"/>
    </w:p>
    <w:p w:rsidR="00B83AB0" w:rsidRDefault="00B83AB0" w:rsidP="00EB1F1F">
      <w:pPr>
        <w:jc w:val="center"/>
        <w:rPr>
          <w:rFonts w:ascii="Cambria" w:hAnsi="Cambria"/>
          <w:b/>
          <w:bCs/>
          <w:sz w:val="28"/>
          <w:szCs w:val="28"/>
        </w:rPr>
      </w:pPr>
    </w:p>
    <w:p w:rsidR="00B83AB0" w:rsidRDefault="00B83AB0" w:rsidP="00A72DB4">
      <w:r>
        <w:rPr>
          <w:noProof/>
          <w:lang w:eastAsia="es-ES_tradnl"/>
        </w:rPr>
        <w:pict>
          <v:shape id="Imagen 7" o:spid="_x0000_s1055" type="#_x0000_t75" style="position:absolute;margin-left:206.75pt;margin-top:1.55pt;width:209.7pt;height:128.4pt;z-index:-251662336;visibility:visible" wrapcoords="-77 0 -77 21474 21600 21474 21600 0 -77 0">
            <v:imagedata r:id="rId13" o:title="" croptop="30707f" cropbottom="8530f" cropleft="24620f" cropright="14065f"/>
            <w10:wrap type="tight"/>
          </v:shape>
        </w:pict>
      </w:r>
      <w:r>
        <w:t>Ingresando a la opción “Bandas” del menú principal se podrán visualizar las últimas bandas musicales creadas.</w:t>
      </w:r>
    </w:p>
    <w:p w:rsidR="00B83AB0" w:rsidRDefault="00B83AB0" w:rsidP="00A72DB4">
      <w:r>
        <w:t xml:space="preserve">En el menú de la izquierda se presentan tres opciones: </w:t>
      </w:r>
    </w:p>
    <w:p w:rsidR="00B83AB0" w:rsidRDefault="00B83AB0" w:rsidP="00350B63">
      <w:pPr>
        <w:pStyle w:val="ListParagraph"/>
        <w:numPr>
          <w:ilvl w:val="0"/>
          <w:numId w:val="2"/>
        </w:numPr>
      </w:pPr>
      <w:r>
        <w:t>Nueva Banda.</w:t>
      </w:r>
    </w:p>
    <w:p w:rsidR="00B83AB0" w:rsidRDefault="00B83AB0" w:rsidP="00350B63">
      <w:pPr>
        <w:pStyle w:val="ListParagraph"/>
        <w:numPr>
          <w:ilvl w:val="0"/>
          <w:numId w:val="2"/>
        </w:numPr>
      </w:pPr>
      <w:r>
        <w:t>Mis Bandas.</w:t>
      </w:r>
    </w:p>
    <w:p w:rsidR="00B83AB0" w:rsidRDefault="00B83AB0" w:rsidP="00350B63">
      <w:pPr>
        <w:pStyle w:val="ListParagraph"/>
        <w:numPr>
          <w:ilvl w:val="0"/>
          <w:numId w:val="2"/>
        </w:numPr>
      </w:pPr>
      <w:r>
        <w:t>Listar Bandas.</w:t>
      </w:r>
    </w:p>
    <w:p w:rsidR="00B83AB0" w:rsidRDefault="00B83AB0" w:rsidP="00A72DB4">
      <w:pPr>
        <w:pStyle w:val="Heading2"/>
        <w:jc w:val="center"/>
        <w:rPr>
          <w:color w:val="595959"/>
        </w:rPr>
      </w:pPr>
    </w:p>
    <w:p w:rsidR="00B83AB0" w:rsidRDefault="00B83AB0" w:rsidP="00A72DB4">
      <w:pPr>
        <w:pStyle w:val="Heading2"/>
        <w:jc w:val="center"/>
        <w:rPr>
          <w:color w:val="595959"/>
        </w:rPr>
      </w:pPr>
      <w:bookmarkStart w:id="7" w:name="_Toc266131732"/>
      <w:r w:rsidRPr="00A72DB4">
        <w:rPr>
          <w:color w:val="595959"/>
        </w:rPr>
        <w:t>Nueva Banda</w:t>
      </w:r>
      <w:bookmarkEnd w:id="7"/>
    </w:p>
    <w:p w:rsidR="00B83AB0" w:rsidRDefault="00B83AB0" w:rsidP="00944AAE"/>
    <w:p w:rsidR="00B83AB0" w:rsidRDefault="00B83AB0" w:rsidP="00944AAE">
      <w:r>
        <w:rPr>
          <w:noProof/>
          <w:lang w:eastAsia="es-ES_tradnl"/>
        </w:rPr>
        <w:pict>
          <v:shape id="Imagen 10" o:spid="_x0000_s1056" type="#_x0000_t75" style="position:absolute;margin-left:206.45pt;margin-top:2.4pt;width:205.65pt;height:150.1pt;z-index:-251661312;visibility:visible" wrapcoords="-79 0 -79 21492 21600 21492 21600 0 -79 0">
            <v:imagedata r:id="rId14" o:title="" croptop="30991f" cropbottom="2800f" cropleft="24975f" cropright="13416f"/>
            <w10:wrap type="tight"/>
          </v:shape>
        </w:pict>
      </w:r>
      <w:r>
        <w:t>Permite la creación de una nueva Banda. Se deben ingresar los datos solicitados que se muestran en la imagen y luego hacer click en el botón “Crear Banda”.</w:t>
      </w:r>
    </w:p>
    <w:p w:rsidR="00B83AB0" w:rsidRDefault="00B83AB0">
      <w:r>
        <w:br w:type="page"/>
      </w:r>
    </w:p>
    <w:p w:rsidR="00B83AB0" w:rsidRDefault="00B83AB0" w:rsidP="000322ED">
      <w:pPr>
        <w:pStyle w:val="Heading2"/>
        <w:jc w:val="center"/>
        <w:rPr>
          <w:color w:val="595959"/>
        </w:rPr>
      </w:pPr>
      <w:bookmarkStart w:id="8" w:name="_Toc266131733"/>
      <w:r w:rsidRPr="000322ED">
        <w:rPr>
          <w:color w:val="595959"/>
        </w:rPr>
        <w:t>Mis Bandas</w:t>
      </w:r>
      <w:bookmarkEnd w:id="8"/>
    </w:p>
    <w:p w:rsidR="00B83AB0" w:rsidRDefault="00B83AB0" w:rsidP="000322ED">
      <w:r>
        <w:rPr>
          <w:noProof/>
          <w:lang w:eastAsia="es-ES_tradnl"/>
        </w:rPr>
        <w:pict>
          <v:shape id="Imagen 13" o:spid="_x0000_s1057" type="#_x0000_t75" style="position:absolute;margin-left:247.9pt;margin-top:21.35pt;width:175.75pt;height:101.2pt;z-index:-251660288;visibility:visible" wrapcoords="-92 0 -92 21440 21600 21440 21600 0 -92 0">
            <v:imagedata r:id="rId15" o:title="" croptop="30673f" cropbottom="9870f" cropleft="24798f" cropright="13622f"/>
            <w10:wrap type="tight"/>
          </v:shape>
        </w:pict>
      </w:r>
    </w:p>
    <w:p w:rsidR="00B83AB0" w:rsidRDefault="00B83AB0" w:rsidP="000322ED">
      <w:r>
        <w:t>Una vez crear la banda musical se la puede consultar ingresando a esta opción, donde se visualizan todas las bandas creadas por el Músico. Para consultar los datos de una banda debe hacer click sobre la imagen de una de ellas.</w:t>
      </w:r>
    </w:p>
    <w:p w:rsidR="00B83AB0" w:rsidRDefault="00B83AB0" w:rsidP="000322ED">
      <w:r>
        <w:rPr>
          <w:noProof/>
          <w:lang w:eastAsia="es-ES_tradnl"/>
        </w:rPr>
        <w:pict>
          <v:shape id="Imagen 22" o:spid="_x0000_s1058" type="#_x0000_t75" style="position:absolute;margin-left:-6.55pt;margin-top:22.95pt;width:117.45pt;height:241.1pt;z-index:-251659264;visibility:visible" wrapcoords="-138 0 -138 21533 21600 21533 21600 0 -138 0">
            <v:imagedata r:id="rId16" o:title="" croptop="14195f" cropbottom="2772f" cropleft="28099f" cropright="22572f"/>
            <w10:wrap type="tight"/>
          </v:shape>
        </w:pict>
      </w:r>
    </w:p>
    <w:p w:rsidR="00B83AB0" w:rsidRDefault="00B83AB0" w:rsidP="000322ED">
      <w:r>
        <w:t>Además de sus datos también se visualizan los Integrantes, Videos y Eventos asociados a la misma. En este caso como es el creador tiene la posibilidad de invitar nuevos integrantes y modificar los datos de la banda.</w:t>
      </w:r>
    </w:p>
    <w:p w:rsidR="00B83AB0" w:rsidRDefault="00B83AB0" w:rsidP="000322ED">
      <w:r>
        <w:t>Haciendo click sobre un integrante se muestra el perfil público del mismo.</w:t>
      </w:r>
    </w:p>
    <w:p w:rsidR="00B83AB0" w:rsidRDefault="00B83AB0" w:rsidP="000322ED">
      <w:r>
        <w:t>Haciendo click sobre la lupa del evento se muestran más detalles sobre el mismo.</w:t>
      </w:r>
    </w:p>
    <w:p w:rsidR="00B83AB0" w:rsidRDefault="00B83AB0" w:rsidP="000322ED"/>
    <w:p w:rsidR="00B83AB0" w:rsidRDefault="00B83AB0" w:rsidP="000322ED"/>
    <w:p w:rsidR="00B83AB0" w:rsidRDefault="00B83AB0" w:rsidP="000322ED"/>
    <w:p w:rsidR="00B83AB0" w:rsidRDefault="00B83AB0" w:rsidP="000322ED">
      <w:pPr>
        <w:pStyle w:val="Heading2"/>
        <w:jc w:val="center"/>
        <w:rPr>
          <w:color w:val="595959"/>
        </w:rPr>
      </w:pPr>
    </w:p>
    <w:p w:rsidR="00B83AB0" w:rsidRDefault="00B83AB0" w:rsidP="000322ED">
      <w:pPr>
        <w:pStyle w:val="Heading2"/>
        <w:jc w:val="center"/>
        <w:rPr>
          <w:color w:val="595959"/>
        </w:rPr>
      </w:pPr>
      <w:bookmarkStart w:id="9" w:name="_Toc266131734"/>
      <w:r w:rsidRPr="000322ED">
        <w:rPr>
          <w:color w:val="595959"/>
        </w:rPr>
        <w:t>Listar Bandas</w:t>
      </w:r>
      <w:bookmarkEnd w:id="9"/>
    </w:p>
    <w:p w:rsidR="00B83AB0" w:rsidRDefault="00B83AB0" w:rsidP="000322ED">
      <w:r>
        <w:rPr>
          <w:noProof/>
          <w:lang w:eastAsia="es-ES_tradnl"/>
        </w:rPr>
        <w:pict>
          <v:shape id="Imagen 25" o:spid="_x0000_s1059" type="#_x0000_t75" style="position:absolute;margin-left:195.15pt;margin-top:21.05pt;width:227.95pt;height:180.8pt;z-index:-251658240;visibility:visible" wrapcoords="-71 0 -71 21510 21600 21510 21600 0 -71 0">
            <v:imagedata r:id="rId17" o:title="" croptop="28068f" cropbottom="6067f" cropleft="25710f" cropright="15158f"/>
            <w10:wrap type="tight"/>
          </v:shape>
        </w:pict>
      </w:r>
    </w:p>
    <w:p w:rsidR="00B83AB0" w:rsidRDefault="00B83AB0" w:rsidP="000322ED">
      <w:r>
        <w:t>Se muestra un listado de todas las Bandas.</w:t>
      </w:r>
    </w:p>
    <w:p w:rsidR="00B83AB0" w:rsidRDefault="00B83AB0" w:rsidP="000322ED">
      <w:r>
        <w:t>Haciendo click sobre la lupa de cada banda se visualiza el perfil público de la banda seleccionada.</w:t>
      </w:r>
    </w:p>
    <w:p w:rsidR="00B83AB0" w:rsidRDefault="00B83AB0" w:rsidP="000322ED"/>
    <w:p w:rsidR="00B83AB0" w:rsidRDefault="00B83AB0" w:rsidP="000322ED"/>
    <w:p w:rsidR="00B83AB0" w:rsidRDefault="00B83AB0" w:rsidP="000322ED"/>
    <w:p w:rsidR="00B83AB0" w:rsidRPr="00944AAE" w:rsidRDefault="00B83AB0" w:rsidP="00A33490">
      <w:pPr>
        <w:pStyle w:val="Heading1"/>
        <w:jc w:val="center"/>
        <w:rPr>
          <w:color w:val="auto"/>
        </w:rPr>
      </w:pPr>
      <w:r>
        <w:rPr>
          <w:color w:val="auto"/>
        </w:rPr>
        <w:t>WikiMusic</w:t>
      </w:r>
    </w:p>
    <w:p w:rsidR="00B83AB0" w:rsidRDefault="00B83AB0" w:rsidP="00A33490">
      <w:pPr>
        <w:jc w:val="center"/>
        <w:rPr>
          <w:rFonts w:ascii="Cambria" w:hAnsi="Cambria"/>
          <w:b/>
          <w:bCs/>
          <w:sz w:val="28"/>
          <w:szCs w:val="28"/>
        </w:rPr>
      </w:pPr>
    </w:p>
    <w:p w:rsidR="00B83AB0" w:rsidRDefault="00B83AB0" w:rsidP="00A33490">
      <w:r>
        <w:rPr>
          <w:noProof/>
          <w:lang w:eastAsia="es-ES_tradnl"/>
        </w:rPr>
        <w:pict>
          <v:shape id="_x0000_s1060" type="#_x0000_t75" style="position:absolute;margin-left:189.95pt;margin-top:.65pt;width:244.25pt;height:306pt;z-index:251661312">
            <v:imagedata r:id="rId18" o:title=""/>
            <w10:wrap type="square"/>
          </v:shape>
        </w:pict>
      </w:r>
      <w:r>
        <w:t>Ingresando a la opción “Wikimusic” del menú principal, se podrá visualizar el Ranking de los artículos mas visitados.</w:t>
      </w:r>
    </w:p>
    <w:p w:rsidR="00B83AB0" w:rsidRDefault="00B83AB0" w:rsidP="00A33490">
      <w:r>
        <w:t xml:space="preserve">En el menú de la izquierda se presentan cuatro opciones: </w:t>
      </w:r>
    </w:p>
    <w:p w:rsidR="00B83AB0" w:rsidRDefault="00B83AB0" w:rsidP="00A33490">
      <w:pPr>
        <w:pStyle w:val="ListParagraph"/>
        <w:numPr>
          <w:ilvl w:val="0"/>
          <w:numId w:val="2"/>
        </w:numPr>
      </w:pPr>
      <w:r>
        <w:t>Nueva Artículo.</w:t>
      </w:r>
    </w:p>
    <w:p w:rsidR="00B83AB0" w:rsidRDefault="00B83AB0" w:rsidP="00A33490">
      <w:pPr>
        <w:pStyle w:val="ListParagraph"/>
        <w:numPr>
          <w:ilvl w:val="0"/>
          <w:numId w:val="2"/>
        </w:numPr>
      </w:pPr>
      <w:r>
        <w:t>Artículos Favoritos.</w:t>
      </w:r>
    </w:p>
    <w:p w:rsidR="00B83AB0" w:rsidRDefault="00B83AB0" w:rsidP="00A33490">
      <w:pPr>
        <w:pStyle w:val="ListParagraph"/>
        <w:numPr>
          <w:ilvl w:val="0"/>
          <w:numId w:val="2"/>
        </w:numPr>
      </w:pPr>
      <w:r>
        <w:t>Mis Artículos.</w:t>
      </w:r>
    </w:p>
    <w:p w:rsidR="00B83AB0" w:rsidRDefault="00B83AB0" w:rsidP="00A33490">
      <w:pPr>
        <w:pStyle w:val="ListParagraph"/>
        <w:numPr>
          <w:ilvl w:val="0"/>
          <w:numId w:val="2"/>
        </w:numPr>
      </w:pPr>
      <w:r>
        <w:t>Novedades.</w:t>
      </w:r>
    </w:p>
    <w:p w:rsidR="00B83AB0" w:rsidRDefault="00B83AB0" w:rsidP="000322ED"/>
    <w:p w:rsidR="00B83AB0" w:rsidRDefault="00B83AB0" w:rsidP="000322ED"/>
    <w:p w:rsidR="00B83AB0" w:rsidRDefault="00B83AB0" w:rsidP="000322ED"/>
    <w:p w:rsidR="00B83AB0" w:rsidRDefault="00B83AB0" w:rsidP="000322ED"/>
    <w:p w:rsidR="00B83AB0" w:rsidRDefault="00B83AB0" w:rsidP="000322ED"/>
    <w:p w:rsidR="00B83AB0" w:rsidRDefault="00B83AB0" w:rsidP="000322ED"/>
    <w:p w:rsidR="00B83AB0" w:rsidRDefault="00B83AB0" w:rsidP="000322ED"/>
    <w:p w:rsidR="00B83AB0" w:rsidRDefault="00B83AB0" w:rsidP="00BC63FC">
      <w:pPr>
        <w:pStyle w:val="Heading2"/>
        <w:jc w:val="center"/>
        <w:rPr>
          <w:color w:val="595959"/>
        </w:rPr>
      </w:pPr>
      <w:r>
        <w:rPr>
          <w:color w:val="595959"/>
        </w:rPr>
        <w:t>Nuevo Artículo</w:t>
      </w:r>
    </w:p>
    <w:p w:rsidR="00B83AB0" w:rsidRDefault="00B83AB0" w:rsidP="00BC63FC">
      <w:r>
        <w:rPr>
          <w:noProof/>
          <w:lang w:eastAsia="es-ES_tradnl"/>
        </w:rPr>
        <w:pict>
          <v:shape id="_x0000_s1061" type="#_x0000_t75" style="position:absolute;margin-left:236.5pt;margin-top:20.75pt;width:208.2pt;height:236.25pt;z-index:251662336">
            <v:imagedata r:id="rId19" o:title=""/>
            <w10:wrap type="square"/>
          </v:shape>
        </w:pict>
      </w:r>
    </w:p>
    <w:p w:rsidR="00B83AB0" w:rsidRDefault="00B83AB0" w:rsidP="00BC63FC">
      <w:r>
        <w:t>Permite la creación de un nuevo Artículo. Se deben ingresar los datos solicitados que se muestran en la imagen y luego hacer click en el botón “Guardar”, para registrar el artículo escrito.</w:t>
      </w:r>
    </w:p>
    <w:p w:rsidR="00B83AB0" w:rsidRDefault="00B83AB0" w:rsidP="00BC63FC"/>
    <w:p w:rsidR="00B83AB0" w:rsidRDefault="00B83AB0" w:rsidP="00BC63FC"/>
    <w:p w:rsidR="00B83AB0" w:rsidRDefault="00B83AB0" w:rsidP="00BC63FC"/>
    <w:p w:rsidR="00B83AB0" w:rsidRDefault="00B83AB0" w:rsidP="00BC63FC"/>
    <w:p w:rsidR="00B83AB0" w:rsidRDefault="00B83AB0" w:rsidP="00BC63FC"/>
    <w:p w:rsidR="00B83AB0" w:rsidRDefault="00B83AB0" w:rsidP="00BC63FC"/>
    <w:p w:rsidR="00B83AB0" w:rsidRDefault="00B83AB0" w:rsidP="00020561">
      <w:pPr>
        <w:pStyle w:val="Heading2"/>
        <w:jc w:val="center"/>
        <w:rPr>
          <w:color w:val="595959"/>
        </w:rPr>
      </w:pPr>
      <w:r>
        <w:rPr>
          <w:color w:val="595959"/>
        </w:rPr>
        <w:t>Artículos Favoritos</w:t>
      </w:r>
    </w:p>
    <w:p w:rsidR="00B83AB0" w:rsidRDefault="00B83AB0" w:rsidP="00020561"/>
    <w:p w:rsidR="00B83AB0" w:rsidRDefault="00B83AB0" w:rsidP="00020561">
      <w:r>
        <w:rPr>
          <w:noProof/>
          <w:lang w:eastAsia="es-ES_tradnl"/>
        </w:rPr>
        <w:pict>
          <v:shape id="_x0000_s1062" type="#_x0000_t75" style="position:absolute;margin-left:-.3pt;margin-top:-.35pt;width:258.75pt;height:95.25pt;z-index:251663360">
            <v:imagedata r:id="rId20" o:title=""/>
            <w10:wrap type="square"/>
          </v:shape>
        </w:pict>
      </w:r>
      <w:r>
        <w:t xml:space="preserve">En esta sección se almacenan los artículos que al usuario le interesaron y decidió apuntarlo. </w:t>
      </w:r>
    </w:p>
    <w:p w:rsidR="00B83AB0" w:rsidRDefault="00B83AB0" w:rsidP="00020561">
      <w:r>
        <w:t>Hay dos opciones, la lupa nos muestra el Artículo, y la cruz elimina el apunte.</w:t>
      </w:r>
    </w:p>
    <w:p w:rsidR="00B83AB0" w:rsidRDefault="00B83AB0" w:rsidP="00995C79">
      <w:pPr>
        <w:pStyle w:val="Heading2"/>
        <w:jc w:val="center"/>
        <w:rPr>
          <w:color w:val="595959"/>
        </w:rPr>
      </w:pPr>
      <w:r>
        <w:rPr>
          <w:color w:val="595959"/>
        </w:rPr>
        <w:t>Mis Artículos</w:t>
      </w:r>
    </w:p>
    <w:p w:rsidR="00B83AB0" w:rsidRDefault="00B83AB0" w:rsidP="00995C79"/>
    <w:p w:rsidR="00B83AB0" w:rsidRDefault="00B83AB0" w:rsidP="00995C79">
      <w:r>
        <w:rPr>
          <w:noProof/>
          <w:lang w:eastAsia="es-ES_tradnl"/>
        </w:rPr>
        <w:pict>
          <v:shape id="_x0000_s1063" type="#_x0000_t75" style="position:absolute;margin-left:-.3pt;margin-top:0;width:258.75pt;height:146.25pt;z-index:251668480">
            <v:imagedata r:id="rId21" o:title=""/>
            <w10:wrap type="square"/>
          </v:shape>
        </w:pict>
      </w:r>
      <w:r>
        <w:t xml:space="preserve">En esta sección se muestran los artículos que el usuario creó y participo en su creación. </w:t>
      </w:r>
    </w:p>
    <w:p w:rsidR="00B83AB0" w:rsidRDefault="00B83AB0" w:rsidP="00020561">
      <w:r>
        <w:t>La cruz en este caso, elimina la solamente la versión que él creó.</w:t>
      </w:r>
      <w:r>
        <w:br/>
      </w:r>
    </w:p>
    <w:p w:rsidR="00B83AB0" w:rsidRDefault="00B83AB0" w:rsidP="00020561"/>
    <w:p w:rsidR="00B83AB0" w:rsidRDefault="00B83AB0" w:rsidP="00020561"/>
    <w:p w:rsidR="00B83AB0" w:rsidRDefault="00B83AB0" w:rsidP="00905EAD">
      <w:pPr>
        <w:pStyle w:val="Heading2"/>
        <w:jc w:val="center"/>
        <w:rPr>
          <w:color w:val="595959"/>
        </w:rPr>
      </w:pPr>
      <w:r>
        <w:rPr>
          <w:color w:val="595959"/>
        </w:rPr>
        <w:t xml:space="preserve">Novedades </w:t>
      </w:r>
    </w:p>
    <w:p w:rsidR="00B83AB0" w:rsidRDefault="00B83AB0" w:rsidP="00905EAD">
      <w:r>
        <w:br/>
        <w:t>Por ultimo novedades muestra los artículos recientemente creados.</w:t>
      </w:r>
    </w:p>
    <w:p w:rsidR="00B83AB0" w:rsidRDefault="00B83AB0" w:rsidP="00973632">
      <w:pPr>
        <w:pStyle w:val="Heading2"/>
        <w:rPr>
          <w:color w:val="595959"/>
        </w:rPr>
      </w:pPr>
      <w:r>
        <w:rPr>
          <w:color w:val="595959"/>
        </w:rPr>
        <w:t>Artículo Wikimusic</w:t>
      </w:r>
      <w:r>
        <w:rPr>
          <w:noProof/>
          <w:lang w:eastAsia="es-ES_tradnl"/>
        </w:rPr>
        <w:pict>
          <v:shape id="_x0000_s1064" type="#_x0000_t75" style="position:absolute;margin-left:247.5pt;margin-top:14.9pt;width:204.95pt;height:234pt;z-index:251664384;mso-position-horizontal-relative:text;mso-position-vertical-relative:text">
            <v:imagedata r:id="rId22" o:title=""/>
            <w10:wrap type="square"/>
          </v:shape>
        </w:pict>
      </w:r>
      <w:r>
        <w:rPr>
          <w:color w:val="595959"/>
        </w:rPr>
        <w:br/>
      </w:r>
    </w:p>
    <w:p w:rsidR="00B83AB0" w:rsidRDefault="00B83AB0" w:rsidP="00905EAD">
      <w:r>
        <w:t>Cuando hacemos click en la Lupa o en la opción Novedades, podremos visualizar el contenido del Artículo consultado.</w:t>
      </w:r>
    </w:p>
    <w:p w:rsidR="00B83AB0" w:rsidRDefault="00B83AB0" w:rsidP="00905EAD">
      <w:r>
        <w:t>Además contamos con las opciones</w:t>
      </w:r>
    </w:p>
    <w:p w:rsidR="00B83AB0" w:rsidRDefault="00B83AB0" w:rsidP="00AE260E">
      <w:pPr>
        <w:pStyle w:val="ListParagraph"/>
        <w:numPr>
          <w:ilvl w:val="0"/>
          <w:numId w:val="2"/>
        </w:numPr>
      </w:pPr>
      <w:r>
        <w:t>Apuntar.</w:t>
      </w:r>
    </w:p>
    <w:p w:rsidR="00B83AB0" w:rsidRDefault="00B83AB0" w:rsidP="00AE260E">
      <w:pPr>
        <w:pStyle w:val="ListParagraph"/>
        <w:numPr>
          <w:ilvl w:val="0"/>
          <w:numId w:val="2"/>
        </w:numPr>
      </w:pPr>
      <w:r>
        <w:t>Recomendar.</w:t>
      </w:r>
    </w:p>
    <w:p w:rsidR="00B83AB0" w:rsidRDefault="00B83AB0" w:rsidP="00AE260E">
      <w:pPr>
        <w:pStyle w:val="ListParagraph"/>
        <w:numPr>
          <w:ilvl w:val="0"/>
          <w:numId w:val="2"/>
        </w:numPr>
      </w:pPr>
      <w:r>
        <w:t>Editar.</w:t>
      </w:r>
    </w:p>
    <w:p w:rsidR="00B83AB0" w:rsidRDefault="00B83AB0" w:rsidP="00AE260E">
      <w:pPr>
        <w:pStyle w:val="ListParagraph"/>
        <w:numPr>
          <w:ilvl w:val="0"/>
          <w:numId w:val="2"/>
        </w:numPr>
      </w:pPr>
      <w:r>
        <w:t>Historial.</w:t>
      </w:r>
    </w:p>
    <w:p w:rsidR="00B83AB0" w:rsidRDefault="00B83AB0" w:rsidP="00AE260E">
      <w:pPr>
        <w:pStyle w:val="ListParagraph"/>
        <w:numPr>
          <w:ilvl w:val="0"/>
          <w:numId w:val="2"/>
        </w:numPr>
      </w:pPr>
      <w:r>
        <w:t>Denunciar.</w:t>
      </w:r>
    </w:p>
    <w:p w:rsidR="00B83AB0" w:rsidRDefault="00B83AB0" w:rsidP="00905EAD">
      <w:pPr>
        <w:rPr>
          <w:b/>
          <w:u w:val="single"/>
        </w:rPr>
      </w:pPr>
    </w:p>
    <w:p w:rsidR="00B83AB0" w:rsidRPr="002A36A0" w:rsidRDefault="00B83AB0" w:rsidP="00905EAD">
      <w:pPr>
        <w:rPr>
          <w:b/>
          <w:u w:val="single"/>
        </w:rPr>
      </w:pPr>
      <w:r w:rsidRPr="002A36A0">
        <w:rPr>
          <w:b/>
          <w:u w:val="single"/>
        </w:rPr>
        <w:t>Apuntar</w:t>
      </w:r>
    </w:p>
    <w:p w:rsidR="00B83AB0" w:rsidRDefault="00B83AB0" w:rsidP="00905EAD">
      <w:r>
        <w:t>Agrega un artículo particular, a su sección personal, Artículos Favoritos.</w:t>
      </w:r>
    </w:p>
    <w:p w:rsidR="00B83AB0" w:rsidRPr="002A36A0" w:rsidRDefault="00B83AB0" w:rsidP="00905EAD">
      <w:pPr>
        <w:rPr>
          <w:b/>
          <w:u w:val="single"/>
        </w:rPr>
      </w:pPr>
      <w:r>
        <w:rPr>
          <w:noProof/>
          <w:lang w:eastAsia="es-ES_tradnl"/>
        </w:rPr>
        <w:pict>
          <v:shape id="_x0000_s1065" type="#_x0000_t75" style="position:absolute;margin-left:231pt;margin-top:6.55pt;width:185.25pt;height:138.75pt;z-index:251665408">
            <v:imagedata r:id="rId23" o:title=""/>
            <w10:wrap type="square"/>
          </v:shape>
        </w:pict>
      </w:r>
      <w:r w:rsidRPr="002A36A0">
        <w:rPr>
          <w:b/>
          <w:u w:val="single"/>
        </w:rPr>
        <w:t>Recomendar</w:t>
      </w:r>
    </w:p>
    <w:p w:rsidR="00B83AB0" w:rsidRDefault="00B83AB0" w:rsidP="00905EAD">
      <w:r>
        <w:t>Brinda la posibilidad de recomendar un artículo a otra persona vía e-mail.</w:t>
      </w:r>
    </w:p>
    <w:p w:rsidR="00B83AB0" w:rsidRDefault="00B83AB0" w:rsidP="00020561"/>
    <w:p w:rsidR="00B83AB0" w:rsidRDefault="00B83AB0" w:rsidP="00020561"/>
    <w:p w:rsidR="00B83AB0" w:rsidRDefault="00B83AB0" w:rsidP="00020561"/>
    <w:p w:rsidR="00B83AB0" w:rsidRDefault="00B83AB0" w:rsidP="00020561"/>
    <w:p w:rsidR="00B83AB0" w:rsidRPr="002A36A0" w:rsidRDefault="00B83AB0" w:rsidP="00020561">
      <w:pPr>
        <w:rPr>
          <w:b/>
          <w:u w:val="single"/>
        </w:rPr>
      </w:pPr>
      <w:r>
        <w:rPr>
          <w:noProof/>
          <w:lang w:eastAsia="es-ES_tradnl"/>
        </w:rPr>
        <w:pict>
          <v:shape id="_x0000_s1066" type="#_x0000_t75" style="position:absolute;margin-left:220pt;margin-top:.45pt;width:228.75pt;height:235.5pt;z-index:251667456">
            <v:imagedata r:id="rId24" o:title=""/>
            <w10:wrap type="square"/>
          </v:shape>
        </w:pict>
      </w:r>
      <w:r w:rsidRPr="002A36A0">
        <w:rPr>
          <w:b/>
          <w:u w:val="single"/>
        </w:rPr>
        <w:t>Editar</w:t>
      </w:r>
    </w:p>
    <w:p w:rsidR="00B83AB0" w:rsidRDefault="00B83AB0" w:rsidP="00020561">
      <w:r>
        <w:t>Haciendo clic en esta opción, un usuario tiene la posibilidad de enriquecer un artículo, poniendo su aporte.</w:t>
      </w:r>
    </w:p>
    <w:p w:rsidR="00B83AB0" w:rsidRDefault="00B83AB0" w:rsidP="00020561">
      <w:r>
        <w:t>Para guardar los cambios en el artículo, y crear una nueva versión hace click en guardar.</w:t>
      </w:r>
    </w:p>
    <w:p w:rsidR="00B83AB0" w:rsidRDefault="00B83AB0" w:rsidP="00020561"/>
    <w:p w:rsidR="00B83AB0" w:rsidRDefault="00B83AB0" w:rsidP="00020561"/>
    <w:p w:rsidR="00B83AB0" w:rsidRDefault="00B83AB0" w:rsidP="00020561"/>
    <w:p w:rsidR="00B83AB0" w:rsidRDefault="00B83AB0" w:rsidP="00020561"/>
    <w:p w:rsidR="00B83AB0" w:rsidRDefault="00B83AB0" w:rsidP="00020561"/>
    <w:p w:rsidR="00B83AB0" w:rsidRPr="002A36A0" w:rsidRDefault="00B83AB0" w:rsidP="00020561">
      <w:pPr>
        <w:rPr>
          <w:b/>
          <w:u w:val="single"/>
        </w:rPr>
      </w:pPr>
      <w:r>
        <w:rPr>
          <w:noProof/>
          <w:lang w:eastAsia="es-ES_tradnl"/>
        </w:rPr>
        <w:pict>
          <v:shape id="_x0000_s1067" type="#_x0000_t75" style="position:absolute;margin-left:181.5pt;margin-top:11.8pt;width:275pt;height:144.8pt;z-index:251666432">
            <v:imagedata r:id="rId25" o:title=""/>
            <w10:wrap type="square"/>
          </v:shape>
        </w:pict>
      </w:r>
      <w:r w:rsidRPr="002A36A0">
        <w:rPr>
          <w:b/>
          <w:u w:val="single"/>
        </w:rPr>
        <w:t>Historial</w:t>
      </w:r>
    </w:p>
    <w:p w:rsidR="00B83AB0" w:rsidRDefault="00B83AB0" w:rsidP="00020561">
      <w:r>
        <w:t>Con el paso del tiempo y la interacción del los usuarios, se van a ir creando distintas versiones de un mismo articulo, para ver la evolución de un artículo existe esta sección.</w:t>
      </w:r>
    </w:p>
    <w:p w:rsidR="00B83AB0" w:rsidRDefault="00B83AB0" w:rsidP="00020561">
      <w:r>
        <w:t>Además un usuario puede visualizar una versión anterior haciendo click en la lupa.</w:t>
      </w:r>
    </w:p>
    <w:p w:rsidR="00B83AB0" w:rsidRDefault="00B83AB0" w:rsidP="00020561"/>
    <w:p w:rsidR="00B83AB0" w:rsidRPr="00973632" w:rsidRDefault="00B83AB0" w:rsidP="00020561">
      <w:pPr>
        <w:rPr>
          <w:b/>
          <w:u w:val="single"/>
        </w:rPr>
      </w:pPr>
      <w:r>
        <w:rPr>
          <w:noProof/>
          <w:lang w:eastAsia="es-ES_tradnl"/>
        </w:rPr>
        <w:pict>
          <v:shape id="_x0000_s1068" type="#_x0000_t75" style="position:absolute;margin-left:220.25pt;margin-top:-5.6pt;width:208.8pt;height:252pt;z-index:251669504">
            <v:imagedata r:id="rId26" o:title=""/>
            <w10:wrap type="square"/>
          </v:shape>
        </w:pict>
      </w:r>
      <w:r w:rsidRPr="00973632">
        <w:rPr>
          <w:b/>
          <w:u w:val="single"/>
        </w:rPr>
        <w:t>Denunciar</w:t>
      </w:r>
    </w:p>
    <w:p w:rsidR="00B83AB0" w:rsidRDefault="00B83AB0" w:rsidP="00020561">
      <w:r>
        <w:t>Cuando un Usuario hace click en denunciar, se le indica por pantalla que el artículo ha sido denunciado, se genera una denuncia que posteriormente será tratada por el Encargado denuncias.</w:t>
      </w:r>
    </w:p>
    <w:p w:rsidR="00B83AB0" w:rsidRDefault="00B83AB0" w:rsidP="00020561"/>
    <w:p w:rsidR="00B83AB0" w:rsidRDefault="00B83AB0" w:rsidP="00020561"/>
    <w:p w:rsidR="00B83AB0" w:rsidRDefault="00B83AB0" w:rsidP="00020561"/>
    <w:p w:rsidR="00B83AB0" w:rsidRDefault="00B83AB0" w:rsidP="00020561"/>
    <w:p w:rsidR="00B83AB0" w:rsidRDefault="00B83AB0" w:rsidP="00020561"/>
    <w:p w:rsidR="00B83AB0" w:rsidRDefault="00B83AB0" w:rsidP="00020561"/>
    <w:p w:rsidR="00B83AB0" w:rsidRDefault="00B83AB0" w:rsidP="00020561"/>
    <w:p w:rsidR="00B83AB0" w:rsidRDefault="00B83AB0" w:rsidP="00020561"/>
    <w:p w:rsidR="00B83AB0" w:rsidRDefault="00B83AB0" w:rsidP="00020561"/>
    <w:p w:rsidR="00B83AB0" w:rsidRDefault="00B83AB0" w:rsidP="00BC63FC"/>
    <w:p w:rsidR="00B83AB0" w:rsidRPr="000322ED" w:rsidRDefault="00B83AB0" w:rsidP="000322ED"/>
    <w:sectPr w:rsidR="00B83AB0" w:rsidRPr="000322ED" w:rsidSect="00B8339E">
      <w:headerReference w:type="even" r:id="rId27"/>
      <w:headerReference w:type="default" r:id="rId28"/>
      <w:footerReference w:type="even" r:id="rId29"/>
      <w:footerReference w:type="default" r:id="rId30"/>
      <w:headerReference w:type="first" r:id="rId31"/>
      <w:footerReference w:type="first" r:id="rId32"/>
      <w:pgSz w:w="11906" w:h="16838"/>
      <w:pgMar w:top="128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83AB0" w:rsidRDefault="00B83AB0" w:rsidP="00B8339E">
      <w:pPr>
        <w:spacing w:after="0" w:line="240" w:lineRule="auto"/>
      </w:pPr>
      <w:r>
        <w:separator/>
      </w:r>
    </w:p>
  </w:endnote>
  <w:endnote w:type="continuationSeparator" w:id="0">
    <w:p w:rsidR="00B83AB0" w:rsidRDefault="00B83AB0" w:rsidP="00B833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Eager Naturalist">
    <w:altName w:val="Courier New"/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Arial Rounded MT Bold">
    <w:altName w:val="Calibri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83AB0" w:rsidRDefault="00B83AB0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83AB0" w:rsidRDefault="00B83AB0">
    <w:pPr>
      <w:pStyle w:val="Footer"/>
      <w:jc w:val="right"/>
    </w:pPr>
    <w:fldSimple w:instr=" PAGE   \* MERGEFORMAT ">
      <w:r>
        <w:rPr>
          <w:noProof/>
        </w:rPr>
        <w:t>10</w:t>
      </w:r>
    </w:fldSimple>
  </w:p>
  <w:p w:rsidR="00B83AB0" w:rsidRDefault="00B83AB0">
    <w:pPr>
      <w:pStyle w:val="Footer"/>
    </w:pPr>
    <w:r>
      <w:rPr>
        <w:noProof/>
        <w:lang w:eastAsia="es-ES_tradnl"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2052" type="#_x0000_t32" style="position:absolute;margin-left:-6.3pt;margin-top:-19.05pt;width:436.5pt;height:0;z-index:251656704" o:connectortype="straight" strokecolor="#a5a5a5" strokeweight="2pt"/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83AB0" w:rsidRDefault="00B83AB0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83AB0" w:rsidRDefault="00B83AB0" w:rsidP="00B8339E">
      <w:pPr>
        <w:spacing w:after="0" w:line="240" w:lineRule="auto"/>
      </w:pPr>
      <w:r>
        <w:separator/>
      </w:r>
    </w:p>
  </w:footnote>
  <w:footnote w:type="continuationSeparator" w:id="0">
    <w:p w:rsidR="00B83AB0" w:rsidRDefault="00B83AB0" w:rsidP="00B8339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83AB0" w:rsidRDefault="00B83AB0">
    <w:pPr>
      <w:pStyle w:val="Header"/>
    </w:pPr>
    <w:r>
      <w:rPr>
        <w:noProof/>
        <w:lang w:eastAsia="es-ES_tradnl"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95768110" o:spid="_x0000_s2049" type="#_x0000_t136" style="position:absolute;margin-left:0;margin-top:0;width:438.75pt;height:252pt;rotation:315;z-index:-251657728;mso-position-horizontal:center;mso-position-horizontal-relative:margin;mso-position-vertical:center;mso-position-vertical-relative:margin" o:allowincell="f" fillcolor="silver" stroked="f">
          <v:fill opacity=".5"/>
          <v:textpath style="font-family:&quot;Eager Naturalist&quot;;font-size:200pt" string="Virpo"/>
          <w10:wrap anchorx="margin" anchory="margin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000" w:type="pct"/>
      <w:tblBorders>
        <w:bottom w:val="single" w:sz="18" w:space="0" w:color="808080"/>
        <w:insideV w:val="single" w:sz="18" w:space="0" w:color="808080"/>
      </w:tblBorders>
      <w:tblCellMar>
        <w:top w:w="72" w:type="dxa"/>
        <w:left w:w="115" w:type="dxa"/>
        <w:bottom w:w="72" w:type="dxa"/>
        <w:right w:w="115" w:type="dxa"/>
      </w:tblCellMar>
      <w:tblLook w:val="00A0"/>
    </w:tblPr>
    <w:tblGrid>
      <w:gridCol w:w="7514"/>
      <w:gridCol w:w="1105"/>
    </w:tblGrid>
    <w:tr w:rsidR="00B83AB0" w:rsidRPr="006D5FE1" w:rsidTr="00B8339E">
      <w:trPr>
        <w:trHeight w:val="773"/>
      </w:trPr>
      <w:tc>
        <w:tcPr>
          <w:tcW w:w="7765" w:type="dxa"/>
          <w:tcBorders>
            <w:bottom w:val="single" w:sz="18" w:space="0" w:color="808080"/>
          </w:tcBorders>
        </w:tcPr>
        <w:p w:rsidR="00B83AB0" w:rsidRDefault="00B83AB0">
          <w:pPr>
            <w:pStyle w:val="Header"/>
            <w:jc w:val="right"/>
            <w:rPr>
              <w:rFonts w:ascii="Cambria" w:hAnsi="Cambria"/>
              <w:sz w:val="36"/>
              <w:szCs w:val="36"/>
            </w:rPr>
          </w:pPr>
          <w:r>
            <w:rPr>
              <w:noProof/>
              <w:lang w:eastAsia="es-ES_tradnl"/>
            </w:rPr>
            <w:pict>
              <v:shapetype id="_x0000_t136" coordsize="21600,21600" o:spt="136" adj="10800" path="m@7,l@8,m@5,21600l@6,21600e">
                <v:formulas>
                  <v:f eqn="sum #0 0 10800"/>
                  <v:f eqn="prod #0 2 1"/>
                  <v:f eqn="sum 21600 0 @1"/>
                  <v:f eqn="sum 0 0 @2"/>
                  <v:f eqn="sum 21600 0 @3"/>
                  <v:f eqn="if @0 @3 0"/>
                  <v:f eqn="if @0 21600 @1"/>
                  <v:f eqn="if @0 0 @2"/>
                  <v:f eqn="if @0 @4 21600"/>
                  <v:f eqn="mid @5 @6"/>
                  <v:f eqn="mid @8 @5"/>
                  <v:f eqn="mid @7 @8"/>
                  <v:f eqn="mid @6 @7"/>
                  <v:f eqn="sum @6 0 @5"/>
                </v:formulas>
                <v:path textpathok="t" o:connecttype="custom" o:connectlocs="@9,0;@10,10800;@11,21600;@12,10800" o:connectangles="270,180,90,0"/>
                <v:textpath on="t" fitshape="t"/>
                <v:handles>
                  <v:h position="#0,bottomRight" xrange="6629,14971"/>
                </v:handles>
                <o:lock v:ext="edit" text="t" shapetype="t"/>
              </v:shapetype>
              <v:shape id="PowerPlusWaterMarkObject95768111" o:spid="_x0000_s2050" type="#_x0000_t136" style="position:absolute;left:0;text-align:left;margin-left:0;margin-top:0;width:438.75pt;height:252pt;rotation:315;z-index:-251656704;mso-position-horizontal:center;mso-position-horizontal-relative:margin;mso-position-vertical:center;mso-position-vertical-relative:margin" o:allowincell="f" fillcolor="silver" stroked="f">
                <v:fill opacity=".5"/>
                <v:textpath style="font-family:&quot;Eager Naturalist&quot;;font-size:200pt" string="Virpo"/>
                <w10:wrap anchorx="margin" anchory="margin"/>
              </v:shape>
            </w:pict>
          </w:r>
          <w:r>
            <w:rPr>
              <w:noProof/>
              <w:lang w:eastAsia="es-ES_tradnl"/>
            </w:rPr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n 1" o:spid="_x0000_s2051" type="#_x0000_t75" style="position:absolute;left:0;text-align:left;margin-left:-6.3pt;margin-top:-21pt;width:60pt;height:58.5pt;z-index:-251660800;visibility:visible">
                <v:imagedata r:id="rId1" o:title=""/>
              </v:shape>
            </w:pict>
          </w:r>
          <w:r>
            <w:rPr>
              <w:rFonts w:ascii="Cambria" w:hAnsi="Cambria"/>
              <w:sz w:val="36"/>
              <w:szCs w:val="36"/>
              <w:lang w:val="es-AR"/>
            </w:rPr>
            <w:t>MANUAL DE USUARIO</w:t>
          </w:r>
        </w:p>
      </w:tc>
      <w:tc>
        <w:tcPr>
          <w:tcW w:w="1105" w:type="dxa"/>
          <w:tcBorders>
            <w:bottom w:val="single" w:sz="18" w:space="0" w:color="808080"/>
          </w:tcBorders>
        </w:tcPr>
        <w:p w:rsidR="00B83AB0" w:rsidRDefault="00B83AB0">
          <w:pPr>
            <w:pStyle w:val="Header"/>
            <w:rPr>
              <w:rFonts w:ascii="Cambria" w:hAnsi="Cambria"/>
              <w:b/>
              <w:bCs/>
              <w:color w:val="4F81BD"/>
              <w:sz w:val="36"/>
              <w:szCs w:val="36"/>
            </w:rPr>
          </w:pPr>
          <w:r w:rsidRPr="00B8339E">
            <w:rPr>
              <w:rFonts w:ascii="Cambria" w:hAnsi="Cambria"/>
              <w:b/>
              <w:bCs/>
              <w:color w:val="E36C0A"/>
              <w:sz w:val="36"/>
              <w:szCs w:val="36"/>
              <w:lang w:val="es-ES"/>
            </w:rPr>
            <w:t>2010</w:t>
          </w:r>
        </w:p>
      </w:tc>
    </w:tr>
  </w:tbl>
  <w:p w:rsidR="00B83AB0" w:rsidRDefault="00B83AB0">
    <w:pPr>
      <w:pStyle w:val="Header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83AB0" w:rsidRDefault="00B83AB0">
    <w:pPr>
      <w:pStyle w:val="Header"/>
    </w:pPr>
    <w:r>
      <w:rPr>
        <w:noProof/>
        <w:lang w:eastAsia="es-ES_tradnl"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95768109" o:spid="_x0000_s2053" type="#_x0000_t136" style="position:absolute;margin-left:0;margin-top:0;width:438.75pt;height:252pt;rotation:315;z-index:-251658752;mso-position-horizontal:center;mso-position-horizontal-relative:margin;mso-position-vertical:center;mso-position-vertical-relative:margin" o:allowincell="f" fillcolor="silver" stroked="f">
          <v:fill opacity=".5"/>
          <v:textpath style="font-family:&quot;Eager Naturalist&quot;;font-size:200pt" string="Virpo"/>
          <w10:wrap anchorx="margin" anchory="margin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125105E"/>
    <w:multiLevelType w:val="hybridMultilevel"/>
    <w:tmpl w:val="307ED602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BE869AE"/>
    <w:multiLevelType w:val="hybridMultilevel"/>
    <w:tmpl w:val="E746E47A"/>
    <w:lvl w:ilvl="0" w:tplc="04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7DCB2112"/>
    <w:multiLevelType w:val="hybridMultilevel"/>
    <w:tmpl w:val="D09C95B2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5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1352FA"/>
    <w:rsid w:val="00004CB8"/>
    <w:rsid w:val="00020561"/>
    <w:rsid w:val="000322ED"/>
    <w:rsid w:val="0003715A"/>
    <w:rsid w:val="000B7431"/>
    <w:rsid w:val="000E6300"/>
    <w:rsid w:val="00105AA1"/>
    <w:rsid w:val="00122509"/>
    <w:rsid w:val="001352FA"/>
    <w:rsid w:val="00166AC8"/>
    <w:rsid w:val="001C05B2"/>
    <w:rsid w:val="00202F84"/>
    <w:rsid w:val="00275CC1"/>
    <w:rsid w:val="002A36A0"/>
    <w:rsid w:val="00350B63"/>
    <w:rsid w:val="00362F8A"/>
    <w:rsid w:val="003C1C2E"/>
    <w:rsid w:val="005902EE"/>
    <w:rsid w:val="005C1615"/>
    <w:rsid w:val="005C42CA"/>
    <w:rsid w:val="00663291"/>
    <w:rsid w:val="006759BD"/>
    <w:rsid w:val="006D5FE1"/>
    <w:rsid w:val="00703420"/>
    <w:rsid w:val="007370BD"/>
    <w:rsid w:val="007670C9"/>
    <w:rsid w:val="00827705"/>
    <w:rsid w:val="00850DD0"/>
    <w:rsid w:val="008625C6"/>
    <w:rsid w:val="008A7430"/>
    <w:rsid w:val="00905EAD"/>
    <w:rsid w:val="00944AAE"/>
    <w:rsid w:val="00973632"/>
    <w:rsid w:val="00995C79"/>
    <w:rsid w:val="009A1B80"/>
    <w:rsid w:val="009F7A0B"/>
    <w:rsid w:val="00A33490"/>
    <w:rsid w:val="00A72DB4"/>
    <w:rsid w:val="00AB1B67"/>
    <w:rsid w:val="00AB2829"/>
    <w:rsid w:val="00AE260E"/>
    <w:rsid w:val="00B8339E"/>
    <w:rsid w:val="00B83AB0"/>
    <w:rsid w:val="00B83E48"/>
    <w:rsid w:val="00B973C6"/>
    <w:rsid w:val="00BC50F4"/>
    <w:rsid w:val="00BC63FC"/>
    <w:rsid w:val="00BF667A"/>
    <w:rsid w:val="00D97B4A"/>
    <w:rsid w:val="00DE4266"/>
    <w:rsid w:val="00E16068"/>
    <w:rsid w:val="00EB1F1F"/>
    <w:rsid w:val="00FB4B73"/>
    <w:rsid w:val="00FC338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4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sz w:val="22"/>
        <w:szCs w:val="22"/>
        <w:lang w:val="es-ES_tradnl" w:eastAsia="es-ES_tradnl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semiHidden="0" w:uiPriority="0" w:unhideWhenUsed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semiHidden="0" w:uiPriority="39" w:unhideWhenUsed="0" w:qFormat="1"/>
  </w:latentStyles>
  <w:style w:type="paragraph" w:default="1" w:styleId="Normal">
    <w:name w:val="Normal"/>
    <w:qFormat/>
    <w:rsid w:val="00E16068"/>
    <w:pPr>
      <w:spacing w:after="200" w:line="276" w:lineRule="auto"/>
    </w:pPr>
    <w:rPr>
      <w:lang w:eastAsia="en-US"/>
    </w:rPr>
  </w:style>
  <w:style w:type="paragraph" w:styleId="Heading1">
    <w:name w:val="heading 1"/>
    <w:basedOn w:val="Normal"/>
    <w:next w:val="Normal"/>
    <w:link w:val="Heading1Char"/>
    <w:uiPriority w:val="99"/>
    <w:qFormat/>
    <w:rsid w:val="00850DD0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9"/>
    <w:qFormat/>
    <w:rsid w:val="00A72DB4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6"/>
      <w:szCs w:val="26"/>
    </w:r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9"/>
    <w:locked/>
    <w:rsid w:val="00850DD0"/>
    <w:rPr>
      <w:rFonts w:ascii="Cambria" w:hAnsi="Cambria" w:cs="Times New Roman"/>
      <w:b/>
      <w:bCs/>
      <w:color w:val="365F91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9"/>
    <w:locked/>
    <w:rsid w:val="00A72DB4"/>
    <w:rPr>
      <w:rFonts w:ascii="Cambria" w:hAnsi="Cambria" w:cs="Times New Roman"/>
      <w:b/>
      <w:bCs/>
      <w:color w:val="4F81BD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rsid w:val="001352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1352FA"/>
    <w:rPr>
      <w:rFonts w:ascii="Tahoma" w:hAnsi="Tahoma" w:cs="Tahoma"/>
      <w:sz w:val="16"/>
      <w:szCs w:val="16"/>
    </w:rPr>
  </w:style>
  <w:style w:type="paragraph" w:styleId="NoSpacing">
    <w:name w:val="No Spacing"/>
    <w:link w:val="NoSpacingChar"/>
    <w:uiPriority w:val="99"/>
    <w:qFormat/>
    <w:rsid w:val="001352FA"/>
    <w:rPr>
      <w:rFonts w:eastAsia="Times New Roman"/>
      <w:lang w:val="es-ES" w:eastAsia="en-US"/>
    </w:rPr>
  </w:style>
  <w:style w:type="character" w:customStyle="1" w:styleId="NoSpacingChar">
    <w:name w:val="No Spacing Char"/>
    <w:basedOn w:val="DefaultParagraphFont"/>
    <w:link w:val="NoSpacing"/>
    <w:uiPriority w:val="99"/>
    <w:locked/>
    <w:rsid w:val="001352FA"/>
    <w:rPr>
      <w:rFonts w:eastAsia="Times New Roman" w:cs="Times New Roman"/>
      <w:sz w:val="22"/>
      <w:szCs w:val="22"/>
      <w:lang w:val="es-ES" w:eastAsia="en-US" w:bidi="ar-SA"/>
    </w:rPr>
  </w:style>
  <w:style w:type="paragraph" w:styleId="Header">
    <w:name w:val="header"/>
    <w:basedOn w:val="Normal"/>
    <w:link w:val="HeaderChar"/>
    <w:uiPriority w:val="99"/>
    <w:rsid w:val="00B8339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locked/>
    <w:rsid w:val="00B8339E"/>
    <w:rPr>
      <w:rFonts w:cs="Times New Roman"/>
    </w:rPr>
  </w:style>
  <w:style w:type="paragraph" w:styleId="Footer">
    <w:name w:val="footer"/>
    <w:basedOn w:val="Normal"/>
    <w:link w:val="FooterChar"/>
    <w:uiPriority w:val="99"/>
    <w:rsid w:val="00B8339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locked/>
    <w:rsid w:val="00B8339E"/>
    <w:rPr>
      <w:rFonts w:cs="Times New Roman"/>
    </w:rPr>
  </w:style>
  <w:style w:type="paragraph" w:styleId="TOCHeading">
    <w:name w:val="TOC Heading"/>
    <w:basedOn w:val="Heading1"/>
    <w:next w:val="Normal"/>
    <w:uiPriority w:val="99"/>
    <w:qFormat/>
    <w:rsid w:val="009A1B80"/>
    <w:pPr>
      <w:outlineLvl w:val="9"/>
    </w:pPr>
    <w:rPr>
      <w:lang w:val="es-ES"/>
    </w:rPr>
  </w:style>
  <w:style w:type="paragraph" w:styleId="TOC1">
    <w:name w:val="toc 1"/>
    <w:basedOn w:val="Normal"/>
    <w:next w:val="Normal"/>
    <w:autoRedefine/>
    <w:uiPriority w:val="99"/>
    <w:rsid w:val="009A1B80"/>
    <w:pPr>
      <w:spacing w:after="100"/>
    </w:pPr>
  </w:style>
  <w:style w:type="character" w:styleId="Hyperlink">
    <w:name w:val="Hyperlink"/>
    <w:basedOn w:val="DefaultParagraphFont"/>
    <w:uiPriority w:val="99"/>
    <w:rsid w:val="009A1B80"/>
    <w:rPr>
      <w:rFonts w:cs="Times New Roman"/>
      <w:color w:val="0000FF"/>
      <w:u w:val="single"/>
    </w:rPr>
  </w:style>
  <w:style w:type="paragraph" w:styleId="ListParagraph">
    <w:name w:val="List Paragraph"/>
    <w:basedOn w:val="Normal"/>
    <w:uiPriority w:val="99"/>
    <w:qFormat/>
    <w:rsid w:val="000B7431"/>
    <w:pPr>
      <w:ind w:left="720"/>
      <w:contextualSpacing/>
    </w:pPr>
  </w:style>
  <w:style w:type="paragraph" w:styleId="TOC2">
    <w:name w:val="toc 2"/>
    <w:basedOn w:val="Normal"/>
    <w:next w:val="Normal"/>
    <w:autoRedefine/>
    <w:uiPriority w:val="99"/>
    <w:rsid w:val="00944AAE"/>
    <w:pPr>
      <w:spacing w:after="100"/>
      <w:ind w:left="2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jpe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32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2.xml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31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header" Target="header1.xml"/><Relationship Id="rId30" Type="http://schemas.openxmlformats.org/officeDocument/2006/relationships/footer" Target="foot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1818</TotalTime>
  <Pages>10</Pages>
  <Words>847</Words>
  <Characters>4661</Characters>
  <Application>Microsoft Office Outlook</Application>
  <DocSecurity>0</DocSecurity>
  <Lines>0</Lines>
  <Paragraphs>0</Paragraphs>
  <ScaleCrop>false</ScaleCrop>
  <Company>Windows uE</Company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DE USUARIO</dc:title>
  <dc:subject>Virpo – Música Colaborativa</dc:subject>
  <dc:creator>WinuE</dc:creator>
  <cp:keywords/>
  <dc:description/>
  <cp:lastModifiedBy>WinuE</cp:lastModifiedBy>
  <cp:revision>30</cp:revision>
  <dcterms:created xsi:type="dcterms:W3CDTF">2010-06-29T21:28:00Z</dcterms:created>
  <dcterms:modified xsi:type="dcterms:W3CDTF">2010-07-07T22:40:00Z</dcterms:modified>
</cp:coreProperties>
</file>